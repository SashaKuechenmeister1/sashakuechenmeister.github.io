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974AD" w14:textId="753A2107" w:rsidR="00D943A4" w:rsidRPr="00AF242A" w:rsidRDefault="00D943A4" w:rsidP="008D0C40">
      <w:pPr>
        <w:pStyle w:val="ImagePlaceholder"/>
        <w:rPr>
          <w:rFonts w:ascii="Aptos Narrow" w:hAnsi="Aptos Narrow"/>
        </w:rPr>
      </w:pPr>
      <w:r w:rsidRPr="00AF242A">
        <w:rPr>
          <w:rFonts w:ascii="Aptos Narrow" w:hAnsi="Aptos Narrow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18A910A2" wp14:editId="20273E33">
                <wp:simplePos x="0" y="0"/>
                <wp:positionH relativeFrom="page">
                  <wp:posOffset>7620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C5C46" id="Rectangle 1731557180" o:spid="_x0000_s1026" alt="&quot;&quot;" style="position:absolute;margin-left:.6pt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5110"/>
        <w:gridCol w:w="20"/>
      </w:tblGrid>
      <w:tr w:rsidR="00D943A4" w:rsidRPr="00AF242A" w14:paraId="474E17C0" w14:textId="77777777" w:rsidTr="00D943A4">
        <w:trPr>
          <w:trHeight w:val="1872"/>
        </w:trPr>
        <w:tc>
          <w:tcPr>
            <w:tcW w:w="10800" w:type="dxa"/>
            <w:gridSpan w:val="6"/>
          </w:tcPr>
          <w:p w14:paraId="0B51321C" w14:textId="733CAE3D" w:rsidR="00D943A4" w:rsidRDefault="00595BCF" w:rsidP="00BB7657">
            <w:pPr>
              <w:pStyle w:val="Title"/>
              <w:spacing w:after="0"/>
              <w:rPr>
                <w:rFonts w:ascii="Aptos Narrow" w:hAnsi="Aptos Narrow"/>
                <w:sz w:val="96"/>
                <w:szCs w:val="48"/>
              </w:rPr>
            </w:pPr>
            <w:r w:rsidRPr="00AF242A">
              <w:rPr>
                <w:rFonts w:ascii="Aptos Narrow" w:hAnsi="Aptos Narrow"/>
                <w:sz w:val="96"/>
                <w:szCs w:val="48"/>
              </w:rPr>
              <w:t>Sasha</w:t>
            </w:r>
            <w:r w:rsidR="00756F92">
              <w:rPr>
                <w:rFonts w:ascii="Aptos Narrow" w:hAnsi="Aptos Narrow"/>
                <w:sz w:val="96"/>
                <w:szCs w:val="48"/>
              </w:rPr>
              <w:t xml:space="preserve"> </w:t>
            </w:r>
            <w:r w:rsidRPr="00AF242A">
              <w:rPr>
                <w:rFonts w:ascii="Aptos Narrow" w:hAnsi="Aptos Narrow"/>
                <w:sz w:val="96"/>
                <w:szCs w:val="48"/>
              </w:rPr>
              <w:t>Kuechenmeister</w:t>
            </w:r>
          </w:p>
          <w:p w14:paraId="44BDFADF" w14:textId="7EE22B05" w:rsidR="00BB7657" w:rsidRPr="00BB7657" w:rsidRDefault="00BB7657" w:rsidP="00BB7657">
            <w:pPr>
              <w:spacing w:after="0"/>
            </w:pPr>
            <w:r>
              <w:t>Conversational AI Developer</w:t>
            </w:r>
          </w:p>
        </w:tc>
      </w:tr>
      <w:tr w:rsidR="00D943A4" w:rsidRPr="00AF242A" w14:paraId="72F666B9" w14:textId="77777777" w:rsidTr="00461D4A">
        <w:trPr>
          <w:trHeight w:val="288"/>
        </w:trPr>
        <w:tc>
          <w:tcPr>
            <w:tcW w:w="10800" w:type="dxa"/>
            <w:gridSpan w:val="6"/>
          </w:tcPr>
          <w:p w14:paraId="19F1F951" w14:textId="77777777" w:rsidR="00D943A4" w:rsidRPr="00AF242A" w:rsidRDefault="00D943A4" w:rsidP="00461D4A">
            <w:pPr>
              <w:rPr>
                <w:rFonts w:ascii="Aptos Narrow" w:hAnsi="Aptos Narrow"/>
              </w:rPr>
            </w:pPr>
          </w:p>
        </w:tc>
      </w:tr>
      <w:tr w:rsidR="00D943A4" w:rsidRPr="00AF242A" w14:paraId="256EFF4F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71CFC04A" w14:textId="1A121E77" w:rsidR="00D943A4" w:rsidRPr="00AF242A" w:rsidRDefault="00FE25F1" w:rsidP="00D943A4">
            <w:pPr>
              <w:pStyle w:val="Heading1Alt"/>
              <w:rPr>
                <w:rFonts w:ascii="Aptos Narrow" w:hAnsi="Aptos Narrow" w:cs="Times"/>
                <w:color w:val="000000"/>
              </w:rPr>
            </w:pPr>
            <w:r>
              <w:rPr>
                <w:rFonts w:ascii="Aptos Narrow" w:hAnsi="Aptos Narrow"/>
              </w:rPr>
              <w:t>Profile</w:t>
            </w:r>
          </w:p>
          <w:p w14:paraId="54047A7E" w14:textId="380B7806" w:rsidR="00825F91" w:rsidRPr="00AF242A" w:rsidRDefault="007902BD" w:rsidP="00825F91">
            <w:p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 xml:space="preserve">Enthusiastic and self-motivated individual with experience working </w:t>
            </w:r>
            <w:r w:rsidR="00E23964">
              <w:rPr>
                <w:rFonts w:ascii="Aptos Narrow" w:hAnsi="Aptos Narrow"/>
              </w:rPr>
              <w:t>as a Conversational AI Developer</w:t>
            </w:r>
            <w:r w:rsidR="00E964FE">
              <w:rPr>
                <w:rFonts w:ascii="Aptos Narrow" w:hAnsi="Aptos Narrow"/>
              </w:rPr>
              <w:t xml:space="preserve">. </w:t>
            </w:r>
            <w:r w:rsidR="00D271EA">
              <w:rPr>
                <w:rFonts w:ascii="Aptos Narrow" w:hAnsi="Aptos Narrow"/>
              </w:rPr>
              <w:t xml:space="preserve">Strong computer science professional </w:t>
            </w:r>
            <w:r w:rsidR="00B37A89">
              <w:rPr>
                <w:rFonts w:ascii="Aptos Narrow" w:hAnsi="Aptos Narrow"/>
              </w:rPr>
              <w:t xml:space="preserve">with a </w:t>
            </w:r>
            <w:r w:rsidR="00884C09">
              <w:rPr>
                <w:rFonts w:ascii="Aptos Narrow" w:hAnsi="Aptos Narrow"/>
              </w:rPr>
              <w:t>bachelor’s</w:t>
            </w:r>
            <w:r w:rsidR="00B37A89">
              <w:rPr>
                <w:rFonts w:ascii="Aptos Narrow" w:hAnsi="Aptos Narrow"/>
              </w:rPr>
              <w:t xml:space="preserve"> degree focused on web / front end development</w:t>
            </w:r>
            <w:r w:rsidR="00884C09">
              <w:rPr>
                <w:rFonts w:ascii="Aptos Narrow" w:hAnsi="Aptos Narrow"/>
              </w:rPr>
              <w:t xml:space="preserve"> from TU Dublin. Bilingual in English and German.</w:t>
            </w:r>
            <w:r w:rsidR="00074D4A">
              <w:rPr>
                <w:rFonts w:ascii="Aptos Narrow" w:hAnsi="Aptos Narrow"/>
              </w:rPr>
              <w:t xml:space="preserve"> </w:t>
            </w:r>
          </w:p>
          <w:p w14:paraId="4F5DEBF0" w14:textId="77777777" w:rsidR="00964928" w:rsidRDefault="00964928" w:rsidP="00825F91">
            <w:pPr>
              <w:pStyle w:val="Heading1Alt"/>
              <w:rPr>
                <w:rFonts w:ascii="Aptos Narrow" w:hAnsi="Aptos Narrow"/>
              </w:rPr>
            </w:pPr>
          </w:p>
          <w:p w14:paraId="08034837" w14:textId="49E7741A" w:rsidR="00825F91" w:rsidRPr="00AF242A" w:rsidRDefault="00825F91" w:rsidP="00825F91">
            <w:pPr>
              <w:pStyle w:val="Heading1Alt"/>
              <w:rPr>
                <w:rFonts w:ascii="Aptos Narrow" w:hAnsi="Aptos Narrow" w:cs="Times"/>
                <w:color w:val="000000"/>
              </w:rPr>
            </w:pPr>
            <w:r>
              <w:rPr>
                <w:rFonts w:ascii="Aptos Narrow" w:hAnsi="Aptos Narrow"/>
              </w:rPr>
              <w:t>Skills</w:t>
            </w:r>
            <w:r w:rsidRPr="00AF242A">
              <w:rPr>
                <w:rFonts w:ascii="Aptos Narrow" w:hAnsi="Aptos Narrow"/>
              </w:rPr>
              <w:t xml:space="preserve"> </w:t>
            </w:r>
          </w:p>
          <w:p w14:paraId="68D997DE" w14:textId="77777777" w:rsidR="00825F91" w:rsidRPr="00AF242A" w:rsidRDefault="00825F91" w:rsidP="00825F91">
            <w:pPr>
              <w:pStyle w:val="ListParagraph"/>
              <w:numPr>
                <w:ilvl w:val="0"/>
                <w:numId w:val="25"/>
              </w:numPr>
              <w:rPr>
                <w:rFonts w:ascii="Aptos Narrow" w:hAnsi="Aptos Narrow"/>
              </w:rPr>
            </w:pPr>
            <w:r w:rsidRPr="00AF242A">
              <w:rPr>
                <w:rFonts w:ascii="Aptos Narrow" w:hAnsi="Aptos Narrow"/>
              </w:rPr>
              <w:t>Collaboration &amp; Teamwork</w:t>
            </w:r>
          </w:p>
          <w:p w14:paraId="7EA40D6B" w14:textId="77777777" w:rsidR="00825F91" w:rsidRPr="00AF242A" w:rsidRDefault="00825F91" w:rsidP="00825F91">
            <w:pPr>
              <w:pStyle w:val="ListParagraph"/>
              <w:numPr>
                <w:ilvl w:val="0"/>
                <w:numId w:val="25"/>
              </w:numPr>
              <w:rPr>
                <w:rFonts w:ascii="Aptos Narrow" w:hAnsi="Aptos Narrow"/>
              </w:rPr>
            </w:pPr>
            <w:r w:rsidRPr="00AF242A">
              <w:rPr>
                <w:rFonts w:ascii="Aptos Narrow" w:hAnsi="Aptos Narrow"/>
              </w:rPr>
              <w:t>Problem Solving Skills</w:t>
            </w:r>
          </w:p>
          <w:p w14:paraId="76A3AB24" w14:textId="77777777" w:rsidR="00825F91" w:rsidRPr="00AF242A" w:rsidRDefault="00825F91" w:rsidP="00825F91">
            <w:pPr>
              <w:pStyle w:val="ListParagraph"/>
              <w:numPr>
                <w:ilvl w:val="0"/>
                <w:numId w:val="25"/>
              </w:numPr>
              <w:rPr>
                <w:rFonts w:ascii="Aptos Narrow" w:hAnsi="Aptos Narrow"/>
              </w:rPr>
            </w:pPr>
            <w:r w:rsidRPr="00AF242A">
              <w:rPr>
                <w:rFonts w:ascii="Aptos Narrow" w:hAnsi="Aptos Narrow"/>
              </w:rPr>
              <w:t>Analytical Skills</w:t>
            </w:r>
          </w:p>
          <w:p w14:paraId="20C169C6" w14:textId="77777777" w:rsidR="00825F91" w:rsidRDefault="00825F91" w:rsidP="00825F91">
            <w:pPr>
              <w:pStyle w:val="ListParagraph"/>
              <w:numPr>
                <w:ilvl w:val="0"/>
                <w:numId w:val="25"/>
              </w:num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Effective c</w:t>
            </w:r>
            <w:r w:rsidRPr="00AF242A">
              <w:rPr>
                <w:rFonts w:ascii="Aptos Narrow" w:hAnsi="Aptos Narrow"/>
              </w:rPr>
              <w:t>ommunication</w:t>
            </w:r>
            <w:r>
              <w:rPr>
                <w:rFonts w:ascii="Aptos Narrow" w:hAnsi="Aptos Narrow"/>
              </w:rPr>
              <w:t xml:space="preserve"> skills</w:t>
            </w:r>
          </w:p>
          <w:p w14:paraId="6607A68D" w14:textId="5F537BCE" w:rsidR="00461D4A" w:rsidRDefault="00825F91" w:rsidP="00825F91">
            <w:pPr>
              <w:pStyle w:val="ListParagraph"/>
              <w:numPr>
                <w:ilvl w:val="0"/>
                <w:numId w:val="25"/>
              </w:numPr>
              <w:rPr>
                <w:rFonts w:ascii="Aptos Narrow" w:hAnsi="Aptos Narrow"/>
              </w:rPr>
            </w:pPr>
            <w:r w:rsidRPr="00825F91">
              <w:rPr>
                <w:rFonts w:ascii="Aptos Narrow" w:hAnsi="Aptos Narrow"/>
              </w:rPr>
              <w:t>Efficient in Microsoft Office Suite</w:t>
            </w:r>
            <w:r w:rsidR="00461D4A" w:rsidRPr="00825F91">
              <w:rPr>
                <w:rFonts w:ascii="Aptos Narrow" w:hAnsi="Aptos Narrow"/>
              </w:rPr>
              <w:t xml:space="preserve"> </w:t>
            </w:r>
          </w:p>
          <w:p w14:paraId="7A9E440E" w14:textId="77777777" w:rsidR="00964928" w:rsidRDefault="00964928" w:rsidP="00964928">
            <w:pPr>
              <w:rPr>
                <w:rFonts w:ascii="Aptos Narrow" w:hAnsi="Aptos Narrow"/>
              </w:rPr>
            </w:pPr>
          </w:p>
          <w:p w14:paraId="1CE64B67" w14:textId="77777777" w:rsidR="00964928" w:rsidRDefault="00964928" w:rsidP="00964928">
            <w:pPr>
              <w:rPr>
                <w:rFonts w:ascii="Aptos Narrow" w:hAnsi="Aptos Narrow"/>
              </w:rPr>
            </w:pPr>
          </w:p>
          <w:p w14:paraId="38961C7F" w14:textId="77777777" w:rsidR="00964928" w:rsidRDefault="00964928" w:rsidP="00964928">
            <w:pPr>
              <w:rPr>
                <w:rFonts w:ascii="Aptos Narrow" w:hAnsi="Aptos Narrow"/>
              </w:rPr>
            </w:pPr>
          </w:p>
          <w:p w14:paraId="57448F84" w14:textId="77777777" w:rsidR="00964928" w:rsidRDefault="00964928" w:rsidP="00964928">
            <w:pPr>
              <w:rPr>
                <w:rFonts w:ascii="Aptos Narrow" w:hAnsi="Aptos Narrow"/>
              </w:rPr>
            </w:pPr>
          </w:p>
          <w:p w14:paraId="21A93D8A" w14:textId="77777777" w:rsidR="00964928" w:rsidRDefault="00964928" w:rsidP="00964928">
            <w:pPr>
              <w:rPr>
                <w:rFonts w:ascii="Aptos Narrow" w:hAnsi="Aptos Narrow"/>
              </w:rPr>
            </w:pPr>
          </w:p>
          <w:p w14:paraId="51FB21A6" w14:textId="77777777" w:rsidR="00964928" w:rsidRDefault="00964928" w:rsidP="00964928">
            <w:pPr>
              <w:rPr>
                <w:rFonts w:ascii="Aptos Narrow" w:hAnsi="Aptos Narrow"/>
              </w:rPr>
            </w:pPr>
          </w:p>
          <w:p w14:paraId="75405FDF" w14:textId="77777777" w:rsidR="00964928" w:rsidRDefault="00964928" w:rsidP="00964928">
            <w:pPr>
              <w:rPr>
                <w:rFonts w:ascii="Aptos Narrow" w:hAnsi="Aptos Narrow"/>
              </w:rPr>
            </w:pPr>
          </w:p>
          <w:p w14:paraId="7A3B3694" w14:textId="77777777" w:rsidR="00C12A5D" w:rsidRDefault="00C12A5D" w:rsidP="00964928">
            <w:pPr>
              <w:rPr>
                <w:rFonts w:ascii="Aptos Narrow" w:hAnsi="Aptos Narrow"/>
              </w:rPr>
            </w:pPr>
          </w:p>
          <w:p w14:paraId="45C769C3" w14:textId="77777777" w:rsidR="00964928" w:rsidRDefault="00964928" w:rsidP="00964928">
            <w:pPr>
              <w:rPr>
                <w:rFonts w:ascii="Aptos Narrow" w:hAnsi="Aptos Narrow"/>
              </w:rPr>
            </w:pPr>
          </w:p>
          <w:p w14:paraId="6B8F933D" w14:textId="700B762B" w:rsidR="00964928" w:rsidRPr="00AF242A" w:rsidRDefault="00C12A5D" w:rsidP="00C105E6">
            <w:pPr>
              <w:pStyle w:val="Heading1Alt"/>
              <w:rPr>
                <w:rFonts w:ascii="Aptos Narrow" w:hAnsi="Aptos Narrow" w:cs="Times"/>
                <w:color w:val="000000"/>
              </w:rPr>
            </w:pPr>
            <w:r>
              <w:rPr>
                <w:rFonts w:ascii="Aptos Narrow" w:hAnsi="Aptos Narrow"/>
              </w:rPr>
              <w:t>Contact</w:t>
            </w:r>
            <w:r w:rsidR="00964928" w:rsidRPr="00AF242A">
              <w:rPr>
                <w:rFonts w:ascii="Aptos Narrow" w:hAnsi="Aptos Narrow"/>
              </w:rPr>
              <w:t xml:space="preserve"> </w:t>
            </w:r>
          </w:p>
          <w:p w14:paraId="56E85832" w14:textId="2D6969FE" w:rsidR="00964928" w:rsidRPr="00C12A5D" w:rsidRDefault="00C12A5D" w:rsidP="00C105E6">
            <w:pPr>
              <w:rPr>
                <w:rFonts w:ascii="Aptos Narrow" w:hAnsi="Aptos Narrow"/>
                <w:sz w:val="14"/>
              </w:rPr>
            </w:pPr>
            <w:r>
              <w:rPr>
                <w:rFonts w:ascii="Aptos Narrow" w:hAnsi="Aptos Narrow"/>
                <w:noProof/>
              </w:rPr>
              <w:drawing>
                <wp:inline distT="0" distB="0" distL="0" distR="0" wp14:anchorId="64864BC3" wp14:editId="01BC371F">
                  <wp:extent cx="108000" cy="108000"/>
                  <wp:effectExtent l="0" t="0" r="6350" b="6350"/>
                  <wp:docPr id="1" name="Graphic 1" descr="Receive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Receiver with solid fill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hAnsi="Aptos Narrow"/>
              </w:rPr>
              <w:t xml:space="preserve"> </w:t>
            </w:r>
            <w:r w:rsidR="00964928" w:rsidRPr="00AF242A">
              <w:rPr>
                <w:rFonts w:ascii="Aptos Narrow" w:hAnsi="Aptos Narrow"/>
              </w:rPr>
              <w:t xml:space="preserve">+353 89 257 6544 </w:t>
            </w:r>
          </w:p>
          <w:p w14:paraId="2A8C5B18" w14:textId="603A089D" w:rsidR="00964928" w:rsidRPr="00C12A5D" w:rsidRDefault="00C12A5D" w:rsidP="00964928">
            <w:pPr>
              <w:rPr>
                <w:rFonts w:ascii="Aptos Narrow" w:hAnsi="Aptos Narrow"/>
              </w:rPr>
            </w:pPr>
            <w:r>
              <w:rPr>
                <w:rFonts w:ascii="Aptos Narrow" w:hAnsi="Aptos Narrow"/>
                <w:noProof/>
              </w:rPr>
              <w:drawing>
                <wp:inline distT="0" distB="0" distL="0" distR="0" wp14:anchorId="0D30E849" wp14:editId="02408F0A">
                  <wp:extent cx="108000" cy="108000"/>
                  <wp:effectExtent l="0" t="0" r="6350" b="6350"/>
                  <wp:docPr id="3" name="Graphic 3" descr="Envelop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Envelope with solid fill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hAnsi="Aptos Narrow"/>
              </w:rPr>
              <w:t xml:space="preserve"> </w:t>
            </w:r>
            <w:hyperlink r:id="rId14" w:history="1">
              <w:r w:rsidRPr="00C12A5D">
                <w:rPr>
                  <w:rStyle w:val="Hyperlink"/>
                  <w:rFonts w:ascii="Aptos Narrow" w:hAnsi="Aptos Narrow"/>
                  <w:color w:val="auto"/>
                </w:rPr>
                <w:t>Sash.k2000@gmail.com</w:t>
              </w:r>
            </w:hyperlink>
          </w:p>
          <w:p w14:paraId="04EF4DFD" w14:textId="77777777" w:rsidR="00964928" w:rsidRPr="00964928" w:rsidRDefault="00964928" w:rsidP="00964928">
            <w:pPr>
              <w:rPr>
                <w:rFonts w:ascii="Aptos Narrow" w:hAnsi="Aptos Narrow"/>
              </w:rPr>
            </w:pPr>
          </w:p>
          <w:p w14:paraId="4E8D4B9C" w14:textId="6EB49E1E" w:rsidR="00D943A4" w:rsidRPr="00AF242A" w:rsidRDefault="00D943A4" w:rsidP="00461D4A">
            <w:pPr>
              <w:rPr>
                <w:rFonts w:ascii="Aptos Narrow" w:hAnsi="Aptos Narrow"/>
              </w:rPr>
            </w:pPr>
          </w:p>
        </w:tc>
        <w:tc>
          <w:tcPr>
            <w:tcW w:w="360" w:type="dxa"/>
            <w:vMerge w:val="restart"/>
          </w:tcPr>
          <w:p w14:paraId="1D9A7817" w14:textId="77777777" w:rsidR="00D943A4" w:rsidRPr="00AF242A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Aptos Narrow" w:eastAsia="Times New Roman" w:hAnsi="Aptos Narrow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49FDCAB8" w14:textId="77777777" w:rsidR="00D943A4" w:rsidRPr="00AF242A" w:rsidRDefault="00000000" w:rsidP="00461D4A">
            <w:pPr>
              <w:pStyle w:val="Heading1"/>
              <w:rPr>
                <w:rFonts w:ascii="Aptos Narrow" w:hAnsi="Aptos Narrow"/>
              </w:rPr>
            </w:pPr>
            <w:sdt>
              <w:sdtPr>
                <w:rPr>
                  <w:rFonts w:ascii="Aptos Narrow" w:hAnsi="Aptos Narrow"/>
                </w:rPr>
                <w:id w:val="66382285"/>
                <w:placeholder>
                  <w:docPart w:val="31B03E6E1F6D4752BD47436B6B9AC5FA"/>
                </w:placeholder>
                <w:temporary/>
                <w:showingPlcHdr/>
                <w15:appearance w15:val="hidden"/>
              </w:sdtPr>
              <w:sdtContent>
                <w:r w:rsidR="00461D4A" w:rsidRPr="00AF242A">
                  <w:rPr>
                    <w:rFonts w:ascii="Aptos Narrow" w:hAnsi="Aptos Narrow"/>
                  </w:rPr>
                  <w:t>EXPERIENCE</w:t>
                </w:r>
              </w:sdtContent>
            </w:sdt>
          </w:p>
        </w:tc>
        <w:tc>
          <w:tcPr>
            <w:tcW w:w="5110" w:type="dxa"/>
            <w:tcBorders>
              <w:bottom w:val="single" w:sz="12" w:space="0" w:color="4A9A82" w:themeColor="accent3" w:themeShade="BF"/>
            </w:tcBorders>
          </w:tcPr>
          <w:p w14:paraId="2856CFCF" w14:textId="77777777" w:rsidR="00D943A4" w:rsidRPr="00AF242A" w:rsidRDefault="00D943A4" w:rsidP="00461D4A">
            <w:pPr>
              <w:pStyle w:val="TableSpace"/>
              <w:rPr>
                <w:rFonts w:ascii="Aptos Narrow" w:hAnsi="Aptos Narrow"/>
              </w:rPr>
            </w:pPr>
          </w:p>
        </w:tc>
      </w:tr>
      <w:tr w:rsidR="00D943A4" w:rsidRPr="00AF242A" w14:paraId="2F5DA9BB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2E453BA3" w14:textId="77777777" w:rsidR="00D943A4" w:rsidRPr="00AF242A" w:rsidRDefault="00D943A4" w:rsidP="005A423C">
            <w:pPr>
              <w:pStyle w:val="Heading1Alt"/>
              <w:rPr>
                <w:rFonts w:ascii="Aptos Narrow" w:hAnsi="Aptos Narrow"/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310DB010" w14:textId="77777777" w:rsidR="00D943A4" w:rsidRPr="00AF242A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ptos Narrow" w:eastAsia="Times New Roman" w:hAnsi="Aptos Narrow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7528131A" w14:textId="77777777" w:rsidR="00D943A4" w:rsidRPr="00AF242A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ptos Narrow" w:eastAsia="Times New Roman" w:hAnsi="Aptos Narrow" w:cs="Georgia"/>
                <w:szCs w:val="22"/>
              </w:rPr>
            </w:pPr>
          </w:p>
        </w:tc>
        <w:tc>
          <w:tcPr>
            <w:tcW w:w="5110" w:type="dxa"/>
            <w:tcBorders>
              <w:top w:val="single" w:sz="12" w:space="0" w:color="4A9A82" w:themeColor="accent3" w:themeShade="BF"/>
            </w:tcBorders>
          </w:tcPr>
          <w:p w14:paraId="1D71BC9E" w14:textId="77777777" w:rsidR="00D943A4" w:rsidRPr="00AF242A" w:rsidRDefault="00D943A4" w:rsidP="00461D4A">
            <w:pPr>
              <w:pStyle w:val="TableSpace"/>
              <w:rPr>
                <w:rFonts w:ascii="Aptos Narrow" w:hAnsi="Aptos Narrow"/>
              </w:rPr>
            </w:pPr>
          </w:p>
        </w:tc>
      </w:tr>
      <w:tr w:rsidR="00D943A4" w:rsidRPr="00AF242A" w14:paraId="773BB0C5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3745247B" w14:textId="77777777" w:rsidR="00D943A4" w:rsidRPr="00AF242A" w:rsidRDefault="00D943A4" w:rsidP="005A423C">
            <w:pPr>
              <w:pStyle w:val="Heading1Alt"/>
              <w:rPr>
                <w:rFonts w:ascii="Aptos Narrow" w:hAnsi="Aptos Narrow"/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72954957" w14:textId="77777777" w:rsidR="00D943A4" w:rsidRPr="00AF242A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ptos Narrow" w:eastAsia="Times New Roman" w:hAnsi="Aptos Narrow" w:cs="Georgia"/>
                <w:sz w:val="16"/>
                <w:szCs w:val="22"/>
              </w:rPr>
            </w:pPr>
          </w:p>
        </w:tc>
        <w:tc>
          <w:tcPr>
            <w:tcW w:w="7270" w:type="dxa"/>
            <w:gridSpan w:val="3"/>
          </w:tcPr>
          <w:p w14:paraId="5CFCD662" w14:textId="77777777" w:rsidR="00C53C90" w:rsidRPr="00AF242A" w:rsidRDefault="00000000" w:rsidP="00C53C90">
            <w:pPr>
              <w:pStyle w:val="Heading2"/>
              <w:rPr>
                <w:rFonts w:ascii="Aptos Narrow" w:hAnsi="Aptos Narrow"/>
              </w:rPr>
            </w:pPr>
            <w:sdt>
              <w:sdtPr>
                <w:rPr>
                  <w:rFonts w:ascii="Aptos Narrow" w:hAnsi="Aptos Narrow"/>
                </w:rPr>
                <w:id w:val="-131711573"/>
                <w:placeholder>
                  <w:docPart w:val="10324115C7A94C04A7413B82FEDDC6B9"/>
                </w:placeholder>
                <w15:appearance w15:val="hidden"/>
              </w:sdtPr>
              <w:sdtContent>
                <w:r w:rsidR="00C53C90" w:rsidRPr="00AF242A">
                  <w:rPr>
                    <w:rFonts w:ascii="Aptos Narrow" w:hAnsi="Aptos Narrow"/>
                    <w:sz w:val="20"/>
                    <w:szCs w:val="36"/>
                  </w:rPr>
                  <w:t>aug</w:t>
                </w:r>
                <w:r w:rsidR="00C53C90" w:rsidRPr="00AF242A">
                  <w:rPr>
                    <w:rFonts w:ascii="Aptos Narrow" w:hAnsi="Aptos Narrow"/>
                  </w:rPr>
                  <w:t xml:space="preserve"> </w:t>
                </w:r>
                <w:r w:rsidR="00C53C90" w:rsidRPr="00AF242A">
                  <w:rPr>
                    <w:rFonts w:ascii="Aptos Narrow" w:hAnsi="Aptos Narrow"/>
                    <w:sz w:val="20"/>
                    <w:szCs w:val="36"/>
                  </w:rPr>
                  <w:t>2023</w:t>
                </w:r>
                <w:r w:rsidR="00C53C90" w:rsidRPr="00AF242A">
                  <w:rPr>
                    <w:rFonts w:ascii="Aptos Narrow" w:hAnsi="Aptos Narrow"/>
                  </w:rPr>
                  <w:t xml:space="preserve"> - </w:t>
                </w:r>
                <w:r w:rsidR="00C53C90" w:rsidRPr="00AF242A">
                  <w:rPr>
                    <w:rFonts w:ascii="Aptos Narrow" w:hAnsi="Aptos Narrow"/>
                    <w:sz w:val="20"/>
                    <w:szCs w:val="36"/>
                  </w:rPr>
                  <w:t>present</w:t>
                </w:r>
              </w:sdtContent>
            </w:sdt>
          </w:p>
          <w:p w14:paraId="6AB94963" w14:textId="4A290D8B" w:rsidR="00C53C90" w:rsidRPr="00AF242A" w:rsidRDefault="00C53C90" w:rsidP="00C53C90">
            <w:pPr>
              <w:pStyle w:val="Heading3"/>
              <w:rPr>
                <w:rFonts w:ascii="Aptos Narrow" w:hAnsi="Aptos Narrow"/>
              </w:rPr>
            </w:pPr>
            <w:r w:rsidRPr="00AF242A">
              <w:rPr>
                <w:rFonts w:ascii="Aptos Narrow" w:hAnsi="Aptos Narrow"/>
              </w:rPr>
              <w:t>Conversati</w:t>
            </w:r>
            <w:r w:rsidR="00E23964">
              <w:rPr>
                <w:rFonts w:ascii="Aptos Narrow" w:hAnsi="Aptos Narrow"/>
              </w:rPr>
              <w:t>onal</w:t>
            </w:r>
            <w:r w:rsidRPr="00AF242A">
              <w:rPr>
                <w:rFonts w:ascii="Aptos Narrow" w:hAnsi="Aptos Narrow"/>
              </w:rPr>
              <w:t xml:space="preserve"> AI Developer | Vodafone | Dublin, IE</w:t>
            </w:r>
          </w:p>
          <w:p w14:paraId="088C8722" w14:textId="3066517C" w:rsidR="00CA5725" w:rsidRPr="000B3C80" w:rsidRDefault="00C53C90" w:rsidP="000B3C80">
            <w:pPr>
              <w:rPr>
                <w:rFonts w:ascii="Aptos Narrow" w:hAnsi="Aptos Narrow"/>
              </w:rPr>
            </w:pPr>
            <w:r w:rsidRPr="00AF242A">
              <w:rPr>
                <w:rFonts w:ascii="Aptos Narrow" w:hAnsi="Aptos Narrow"/>
              </w:rPr>
              <w:t>Part of the TOBi</w:t>
            </w:r>
            <w:r w:rsidR="00BF0774">
              <w:rPr>
                <w:rFonts w:ascii="Aptos Narrow" w:hAnsi="Aptos Narrow"/>
              </w:rPr>
              <w:t xml:space="preserve"> (</w:t>
            </w:r>
            <w:r w:rsidR="000B3C80">
              <w:rPr>
                <w:rFonts w:ascii="Aptos Narrow" w:hAnsi="Aptos Narrow"/>
              </w:rPr>
              <w:t>AI supported bot)</w:t>
            </w:r>
            <w:r w:rsidRPr="00AF242A">
              <w:rPr>
                <w:rFonts w:ascii="Aptos Narrow" w:hAnsi="Aptos Narrow"/>
              </w:rPr>
              <w:t xml:space="preserve"> team within Vodafone’s Commercial Operations division.</w:t>
            </w:r>
          </w:p>
          <w:p w14:paraId="2081D2C2" w14:textId="5278EDDC" w:rsidR="00C53C90" w:rsidRDefault="00C53C90" w:rsidP="00C53C90">
            <w:pPr>
              <w:pStyle w:val="ListParagraph"/>
              <w:numPr>
                <w:ilvl w:val="0"/>
                <w:numId w:val="23"/>
              </w:numPr>
              <w:rPr>
                <w:rFonts w:ascii="Aptos Narrow" w:hAnsi="Aptos Narrow"/>
              </w:rPr>
            </w:pPr>
            <w:r w:rsidRPr="00AF242A">
              <w:rPr>
                <w:rFonts w:ascii="Aptos Narrow" w:hAnsi="Aptos Narrow"/>
              </w:rPr>
              <w:t xml:space="preserve">Design conversational AI journeys </w:t>
            </w:r>
            <w:r w:rsidR="00D3323B">
              <w:rPr>
                <w:rFonts w:ascii="Aptos Narrow" w:hAnsi="Aptos Narrow"/>
              </w:rPr>
              <w:t xml:space="preserve">to improve TOBi customer </w:t>
            </w:r>
            <w:r w:rsidR="00071AED">
              <w:rPr>
                <w:rFonts w:ascii="Aptos Narrow" w:hAnsi="Aptos Narrow"/>
              </w:rPr>
              <w:t>experience.</w:t>
            </w:r>
          </w:p>
          <w:p w14:paraId="19FEFA68" w14:textId="09F07181" w:rsidR="000B3C80" w:rsidRPr="00AF242A" w:rsidRDefault="000B3C80" w:rsidP="00C53C90">
            <w:pPr>
              <w:pStyle w:val="ListParagraph"/>
              <w:numPr>
                <w:ilvl w:val="0"/>
                <w:numId w:val="23"/>
              </w:num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 xml:space="preserve">Design </w:t>
            </w:r>
            <w:r w:rsidR="00245EA0">
              <w:rPr>
                <w:rFonts w:ascii="Aptos Narrow" w:hAnsi="Aptos Narrow"/>
              </w:rPr>
              <w:t>UX front end interactions.</w:t>
            </w:r>
          </w:p>
          <w:p w14:paraId="2F7F0E15" w14:textId="77777777" w:rsidR="00C53C90" w:rsidRPr="00AF242A" w:rsidRDefault="00C53C90" w:rsidP="00C53C90">
            <w:pPr>
              <w:pStyle w:val="ListParagraph"/>
              <w:numPr>
                <w:ilvl w:val="0"/>
                <w:numId w:val="23"/>
              </w:numPr>
              <w:rPr>
                <w:rFonts w:ascii="Aptos Narrow" w:hAnsi="Aptos Narrow"/>
              </w:rPr>
            </w:pPr>
            <w:r w:rsidRPr="00AF242A">
              <w:rPr>
                <w:rFonts w:ascii="Aptos Narrow" w:hAnsi="Aptos Narrow"/>
              </w:rPr>
              <w:t>Build FAQs, Fixed, and Mobile Integrated Journeys (IBM Watson &amp; Composer)</w:t>
            </w:r>
          </w:p>
          <w:p w14:paraId="1795F3A6" w14:textId="77777777" w:rsidR="00595BCF" w:rsidRDefault="00C53C90" w:rsidP="00C53C90">
            <w:pPr>
              <w:pStyle w:val="ListParagraph"/>
              <w:numPr>
                <w:ilvl w:val="0"/>
                <w:numId w:val="23"/>
              </w:numPr>
              <w:rPr>
                <w:rFonts w:ascii="Aptos Narrow" w:hAnsi="Aptos Narrow"/>
              </w:rPr>
            </w:pPr>
            <w:r w:rsidRPr="00AF242A">
              <w:rPr>
                <w:rFonts w:ascii="Aptos Narrow" w:hAnsi="Aptos Narrow"/>
              </w:rPr>
              <w:t>Data Analysis (Splunk)</w:t>
            </w:r>
          </w:p>
          <w:p w14:paraId="33E651E3" w14:textId="599E9A43" w:rsidR="00253D98" w:rsidRDefault="00044044" w:rsidP="00C53C90">
            <w:pPr>
              <w:pStyle w:val="ListParagraph"/>
              <w:numPr>
                <w:ilvl w:val="0"/>
                <w:numId w:val="23"/>
              </w:num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Create</w:t>
            </w:r>
            <w:r w:rsidR="00253D98">
              <w:rPr>
                <w:rFonts w:ascii="Aptos Narrow" w:hAnsi="Aptos Narrow"/>
              </w:rPr>
              <w:t xml:space="preserve"> new ideas, take actions to boost Tobi Customer Satisfaction scores</w:t>
            </w:r>
            <w:r>
              <w:rPr>
                <w:rFonts w:ascii="Aptos Narrow" w:hAnsi="Aptos Narrow"/>
              </w:rPr>
              <w:t xml:space="preserve"> and resolution rate.</w:t>
            </w:r>
          </w:p>
          <w:p w14:paraId="041CCBA0" w14:textId="2955ED54" w:rsidR="007A0A38" w:rsidRDefault="007A0A38" w:rsidP="00C53C90">
            <w:pPr>
              <w:pStyle w:val="ListParagraph"/>
              <w:numPr>
                <w:ilvl w:val="0"/>
                <w:numId w:val="23"/>
              </w:num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Work with a team of designers</w:t>
            </w:r>
            <w:r w:rsidR="00592DF7">
              <w:rPr>
                <w:rFonts w:ascii="Aptos Narrow" w:hAnsi="Aptos Narrow"/>
              </w:rPr>
              <w:t>, developers and tester</w:t>
            </w:r>
            <w:r w:rsidR="003C2D25">
              <w:rPr>
                <w:rFonts w:ascii="Aptos Narrow" w:hAnsi="Aptos Narrow"/>
              </w:rPr>
              <w:t>s</w:t>
            </w:r>
            <w:r w:rsidR="00592DF7">
              <w:rPr>
                <w:rFonts w:ascii="Aptos Narrow" w:hAnsi="Aptos Narrow"/>
              </w:rPr>
              <w:t xml:space="preserve"> to </w:t>
            </w:r>
            <w:r w:rsidR="00883CA6">
              <w:rPr>
                <w:rFonts w:ascii="Aptos Narrow" w:hAnsi="Aptos Narrow"/>
              </w:rPr>
              <w:t>create and improve user stories.</w:t>
            </w:r>
          </w:p>
          <w:sdt>
            <w:sdtPr>
              <w:rPr>
                <w:rFonts w:ascii="Aptos Narrow" w:hAnsi="Aptos Narrow"/>
              </w:rPr>
              <w:id w:val="-574276521"/>
              <w:placeholder>
                <w:docPart w:val="E68039F00EAE4BB08F1FB2AE183707BC"/>
              </w:placeholder>
              <w15:appearance w15:val="hidden"/>
            </w:sdtPr>
            <w:sdtContent>
              <w:p w14:paraId="1518C27F" w14:textId="77777777" w:rsidR="00C53C90" w:rsidRDefault="00C53C90" w:rsidP="00C53C90">
                <w:pPr>
                  <w:pStyle w:val="Heading2"/>
                  <w:rPr>
                    <w:rFonts w:ascii="Aptos Narrow" w:hAnsi="Aptos Narrow"/>
                  </w:rPr>
                </w:pPr>
              </w:p>
              <w:p w14:paraId="1189A519" w14:textId="1E01300D" w:rsidR="00C53C90" w:rsidRPr="00AF242A" w:rsidRDefault="00243218" w:rsidP="00C53C90">
                <w:pPr>
                  <w:pStyle w:val="Heading2"/>
                  <w:rPr>
                    <w:rFonts w:ascii="Aptos Narrow" w:hAnsi="Aptos Narrow"/>
                  </w:rPr>
                </w:pPr>
                <w:r>
                  <w:rPr>
                    <w:rFonts w:ascii="Aptos Narrow" w:hAnsi="Aptos Narrow"/>
                    <w:sz w:val="20"/>
                    <w:szCs w:val="36"/>
                  </w:rPr>
                  <w:t>SEP</w:t>
                </w:r>
                <w:r w:rsidR="00C53C90" w:rsidRPr="00AF242A">
                  <w:rPr>
                    <w:rFonts w:ascii="Aptos Narrow" w:hAnsi="Aptos Narrow"/>
                  </w:rPr>
                  <w:t xml:space="preserve"> </w:t>
                </w:r>
                <w:r w:rsidR="00C53C90" w:rsidRPr="00AF242A">
                  <w:rPr>
                    <w:rFonts w:ascii="Aptos Narrow" w:hAnsi="Aptos Narrow"/>
                    <w:sz w:val="20"/>
                    <w:szCs w:val="36"/>
                  </w:rPr>
                  <w:t>202</w:t>
                </w:r>
                <w:r>
                  <w:rPr>
                    <w:rFonts w:ascii="Aptos Narrow" w:hAnsi="Aptos Narrow"/>
                    <w:sz w:val="20"/>
                    <w:szCs w:val="36"/>
                  </w:rPr>
                  <w:t>1</w:t>
                </w:r>
                <w:r w:rsidR="00C53C90" w:rsidRPr="00AF242A">
                  <w:rPr>
                    <w:rFonts w:ascii="Aptos Narrow" w:hAnsi="Aptos Narrow"/>
                  </w:rPr>
                  <w:t xml:space="preserve"> </w:t>
                </w:r>
                <w:r w:rsidR="00C53C90">
                  <w:rPr>
                    <w:rFonts w:ascii="Aptos Narrow" w:hAnsi="Aptos Narrow"/>
                  </w:rPr>
                  <w:t>–</w:t>
                </w:r>
                <w:r w:rsidR="00C53C90" w:rsidRPr="00AF242A">
                  <w:rPr>
                    <w:rFonts w:ascii="Aptos Narrow" w:hAnsi="Aptos Narrow"/>
                  </w:rPr>
                  <w:t xml:space="preserve"> </w:t>
                </w:r>
                <w:r w:rsidR="00C53C90">
                  <w:rPr>
                    <w:rFonts w:ascii="Aptos Narrow" w:hAnsi="Aptos Narrow"/>
                    <w:sz w:val="20"/>
                    <w:szCs w:val="36"/>
                  </w:rPr>
                  <w:t>AUG 2023</w:t>
                </w:r>
              </w:p>
            </w:sdtContent>
          </w:sdt>
          <w:p w14:paraId="688F692D" w14:textId="164D34A7" w:rsidR="00C53C90" w:rsidRPr="00AF242A" w:rsidRDefault="00C53C90" w:rsidP="00C53C90">
            <w:pPr>
              <w:pStyle w:val="Heading3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Operations Assistant Manager</w:t>
            </w:r>
            <w:r w:rsidRPr="00AF242A">
              <w:rPr>
                <w:rFonts w:ascii="Aptos Narrow" w:hAnsi="Aptos Narrow"/>
              </w:rPr>
              <w:t xml:space="preserve"> | </w:t>
            </w:r>
            <w:r>
              <w:rPr>
                <w:rFonts w:ascii="Aptos Narrow" w:hAnsi="Aptos Narrow"/>
              </w:rPr>
              <w:t>Woodmarq</w:t>
            </w:r>
            <w:r w:rsidRPr="00AF242A">
              <w:rPr>
                <w:rFonts w:ascii="Aptos Narrow" w:hAnsi="Aptos Narrow"/>
              </w:rPr>
              <w:t xml:space="preserve"> | Dublin, IE</w:t>
            </w:r>
          </w:p>
          <w:p w14:paraId="2E33FD5E" w14:textId="55C98BD8" w:rsidR="00AC19FC" w:rsidRDefault="009D741B" w:rsidP="00AC19FC">
            <w:pPr>
              <w:pStyle w:val="ListParagraph"/>
              <w:numPr>
                <w:ilvl w:val="0"/>
                <w:numId w:val="26"/>
              </w:num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P</w:t>
            </w:r>
            <w:r w:rsidR="009C18CD" w:rsidRPr="00AC19FC">
              <w:rPr>
                <w:rFonts w:ascii="Aptos Narrow" w:hAnsi="Aptos Narrow"/>
              </w:rPr>
              <w:t xml:space="preserve">lan </w:t>
            </w:r>
            <w:r w:rsidR="00AC19FC" w:rsidRPr="00AC19FC">
              <w:rPr>
                <w:rFonts w:ascii="Aptos Narrow" w:hAnsi="Aptos Narrow"/>
              </w:rPr>
              <w:t>employee’s</w:t>
            </w:r>
            <w:r w:rsidR="009C18CD" w:rsidRPr="00AC19FC">
              <w:rPr>
                <w:rFonts w:ascii="Aptos Narrow" w:hAnsi="Aptos Narrow"/>
              </w:rPr>
              <w:t xml:space="preserve"> weekly </w:t>
            </w:r>
            <w:r w:rsidR="00AC19FC" w:rsidRPr="00AC19FC">
              <w:rPr>
                <w:rFonts w:ascii="Aptos Narrow" w:hAnsi="Aptos Narrow"/>
              </w:rPr>
              <w:t>schedule.</w:t>
            </w:r>
          </w:p>
          <w:p w14:paraId="0FDC8037" w14:textId="757DF285" w:rsidR="00AC19FC" w:rsidRDefault="00AC19FC" w:rsidP="00AC19FC">
            <w:pPr>
              <w:pStyle w:val="ListParagraph"/>
              <w:numPr>
                <w:ilvl w:val="0"/>
                <w:numId w:val="26"/>
              </w:num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O</w:t>
            </w:r>
            <w:r w:rsidR="00BE29B2" w:rsidRPr="00AC19FC">
              <w:rPr>
                <w:rFonts w:ascii="Aptos Narrow" w:hAnsi="Aptos Narrow"/>
              </w:rPr>
              <w:t>rganize deliver</w:t>
            </w:r>
            <w:r w:rsidR="00EC286C">
              <w:rPr>
                <w:rFonts w:ascii="Aptos Narrow" w:hAnsi="Aptos Narrow"/>
              </w:rPr>
              <w:t>y</w:t>
            </w:r>
            <w:r w:rsidR="00BE29B2" w:rsidRPr="00AC19FC">
              <w:rPr>
                <w:rFonts w:ascii="Aptos Narrow" w:hAnsi="Aptos Narrow"/>
              </w:rPr>
              <w:t xml:space="preserve"> of goods to </w:t>
            </w:r>
            <w:r w:rsidRPr="00AC19FC">
              <w:rPr>
                <w:rFonts w:ascii="Aptos Narrow" w:hAnsi="Aptos Narrow"/>
              </w:rPr>
              <w:t>sites.</w:t>
            </w:r>
          </w:p>
          <w:p w14:paraId="7B467E18" w14:textId="35218D8A" w:rsidR="00C53C90" w:rsidRDefault="00B05522" w:rsidP="00AC19FC">
            <w:pPr>
              <w:pStyle w:val="ListParagraph"/>
              <w:numPr>
                <w:ilvl w:val="0"/>
                <w:numId w:val="26"/>
              </w:num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Stock intake</w:t>
            </w:r>
            <w:r w:rsidR="004B013A">
              <w:rPr>
                <w:rFonts w:ascii="Aptos Narrow" w:hAnsi="Aptos Narrow"/>
              </w:rPr>
              <w:t>.</w:t>
            </w:r>
          </w:p>
          <w:p w14:paraId="125E36D7" w14:textId="2098AAE3" w:rsidR="00B05522" w:rsidRDefault="004B013A" w:rsidP="00AC19FC">
            <w:pPr>
              <w:pStyle w:val="ListParagraph"/>
              <w:numPr>
                <w:ilvl w:val="0"/>
                <w:numId w:val="26"/>
              </w:num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Handle all e</w:t>
            </w:r>
            <w:r w:rsidR="00B05522">
              <w:rPr>
                <w:rFonts w:ascii="Aptos Narrow" w:hAnsi="Aptos Narrow"/>
              </w:rPr>
              <w:t xml:space="preserve">mployee </w:t>
            </w:r>
            <w:r>
              <w:rPr>
                <w:rFonts w:ascii="Aptos Narrow" w:hAnsi="Aptos Narrow"/>
              </w:rPr>
              <w:t>wages.</w:t>
            </w:r>
          </w:p>
          <w:p w14:paraId="1A2E2485" w14:textId="633FBA4D" w:rsidR="00B05522" w:rsidRPr="00AC19FC" w:rsidRDefault="00B05522" w:rsidP="00AC19FC">
            <w:pPr>
              <w:pStyle w:val="ListParagraph"/>
              <w:numPr>
                <w:ilvl w:val="0"/>
                <w:numId w:val="26"/>
              </w:num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Process and file company expenses</w:t>
            </w:r>
            <w:r w:rsidR="004B013A">
              <w:rPr>
                <w:rFonts w:ascii="Aptos Narrow" w:hAnsi="Aptos Narrow"/>
              </w:rPr>
              <w:t>.</w:t>
            </w:r>
          </w:p>
        </w:tc>
      </w:tr>
      <w:tr w:rsidR="00D943A4" w:rsidRPr="00AF242A" w14:paraId="44A72369" w14:textId="77777777" w:rsidTr="008D0C40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47F96715" w14:textId="77777777" w:rsidR="00D943A4" w:rsidRPr="00AF242A" w:rsidRDefault="00D943A4" w:rsidP="005A423C">
            <w:pPr>
              <w:pStyle w:val="Heading1Alt"/>
              <w:rPr>
                <w:rFonts w:ascii="Aptos Narrow" w:hAnsi="Aptos Narrow"/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45F471A9" w14:textId="77777777" w:rsidR="00D943A4" w:rsidRPr="00AF242A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ptos Narrow" w:eastAsia="Times New Roman" w:hAnsi="Aptos Narrow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4DB942DA" w14:textId="77777777" w:rsidR="00D943A4" w:rsidRPr="00AF242A" w:rsidRDefault="00000000" w:rsidP="00461D4A">
            <w:pPr>
              <w:pStyle w:val="Heading1"/>
              <w:rPr>
                <w:rFonts w:ascii="Aptos Narrow" w:hAnsi="Aptos Narrow"/>
              </w:rPr>
            </w:pPr>
            <w:sdt>
              <w:sdtPr>
                <w:rPr>
                  <w:rFonts w:ascii="Aptos Narrow" w:hAnsi="Aptos Narrow"/>
                </w:rPr>
                <w:id w:val="-2000718123"/>
                <w:placeholder>
                  <w:docPart w:val="5449096216D94D08801EC9BC5AD52F76"/>
                </w:placeholder>
                <w:temporary/>
                <w:showingPlcHdr/>
                <w15:appearance w15:val="hidden"/>
              </w:sdtPr>
              <w:sdtContent>
                <w:r w:rsidR="00461D4A" w:rsidRPr="00AF242A">
                  <w:rPr>
                    <w:rFonts w:ascii="Aptos Narrow" w:hAnsi="Aptos Narrow"/>
                  </w:rPr>
                  <w:t>EDUCATION</w:t>
                </w:r>
              </w:sdtContent>
            </w:sdt>
          </w:p>
        </w:tc>
        <w:tc>
          <w:tcPr>
            <w:tcW w:w="5290" w:type="dxa"/>
            <w:gridSpan w:val="2"/>
            <w:tcBorders>
              <w:bottom w:val="single" w:sz="12" w:space="0" w:color="4A9A82" w:themeColor="accent3" w:themeShade="BF"/>
            </w:tcBorders>
          </w:tcPr>
          <w:p w14:paraId="57467298" w14:textId="77777777" w:rsidR="00D943A4" w:rsidRPr="00AF242A" w:rsidRDefault="00D943A4" w:rsidP="00461D4A">
            <w:pPr>
              <w:pStyle w:val="TableSpace"/>
              <w:rPr>
                <w:rFonts w:ascii="Aptos Narrow" w:hAnsi="Aptos Narrow"/>
              </w:rPr>
            </w:pPr>
          </w:p>
        </w:tc>
      </w:tr>
      <w:tr w:rsidR="00D943A4" w:rsidRPr="00AF242A" w14:paraId="5525267C" w14:textId="77777777" w:rsidTr="008D0C40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5B064617" w14:textId="77777777" w:rsidR="00D943A4" w:rsidRPr="00AF242A" w:rsidRDefault="00D943A4" w:rsidP="005A423C">
            <w:pPr>
              <w:pStyle w:val="Heading1Alt"/>
              <w:rPr>
                <w:rFonts w:ascii="Aptos Narrow" w:hAnsi="Aptos Narrow"/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1ABBBD1F" w14:textId="77777777" w:rsidR="00D943A4" w:rsidRPr="00AF242A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ptos Narrow" w:eastAsia="Times New Roman" w:hAnsi="Aptos Narrow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4A9A82" w:themeColor="accent3" w:themeShade="BF"/>
            </w:tcBorders>
          </w:tcPr>
          <w:p w14:paraId="2F52FCCB" w14:textId="77777777" w:rsidR="00D943A4" w:rsidRPr="00AF242A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ptos Narrow" w:eastAsia="Times New Roman" w:hAnsi="Aptos Narrow" w:cs="Georgia"/>
                <w:szCs w:val="22"/>
              </w:rPr>
            </w:pPr>
          </w:p>
        </w:tc>
        <w:tc>
          <w:tcPr>
            <w:tcW w:w="5290" w:type="dxa"/>
            <w:gridSpan w:val="2"/>
            <w:tcBorders>
              <w:top w:val="single" w:sz="12" w:space="0" w:color="4A9A82" w:themeColor="accent3" w:themeShade="BF"/>
            </w:tcBorders>
          </w:tcPr>
          <w:p w14:paraId="1DB8C9DF" w14:textId="77777777" w:rsidR="00D943A4" w:rsidRPr="00AF242A" w:rsidRDefault="00D943A4" w:rsidP="00461D4A">
            <w:pPr>
              <w:pStyle w:val="TableSpace"/>
              <w:rPr>
                <w:rFonts w:ascii="Aptos Narrow" w:hAnsi="Aptos Narrow"/>
              </w:rPr>
            </w:pPr>
          </w:p>
        </w:tc>
      </w:tr>
      <w:tr w:rsidR="00D943A4" w:rsidRPr="00AF242A" w14:paraId="22BE0FFD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0D423EEA" w14:textId="77777777" w:rsidR="00D943A4" w:rsidRPr="00AF242A" w:rsidRDefault="00D943A4" w:rsidP="005A423C">
            <w:pPr>
              <w:pStyle w:val="Heading1Alt"/>
              <w:rPr>
                <w:rFonts w:ascii="Aptos Narrow" w:hAnsi="Aptos Narrow"/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41743EA5" w14:textId="77777777" w:rsidR="00D943A4" w:rsidRPr="00AF242A" w:rsidRDefault="00D943A4" w:rsidP="005A423C">
            <w:pPr>
              <w:rPr>
                <w:rFonts w:ascii="Aptos Narrow" w:hAnsi="Aptos Narrow"/>
              </w:rPr>
            </w:pPr>
          </w:p>
        </w:tc>
        <w:tc>
          <w:tcPr>
            <w:tcW w:w="7270" w:type="dxa"/>
            <w:gridSpan w:val="3"/>
          </w:tcPr>
          <w:p w14:paraId="23941D27" w14:textId="39CA3F93" w:rsidR="00D943A4" w:rsidRPr="00AF242A" w:rsidRDefault="00FF677A" w:rsidP="002951D4">
            <w:pPr>
              <w:rPr>
                <w:rFonts w:ascii="Aptos Narrow" w:hAnsi="Aptos Narrow"/>
                <w:b/>
                <w:bCs/>
              </w:rPr>
            </w:pPr>
            <w:r w:rsidRPr="00AF242A">
              <w:rPr>
                <w:rFonts w:ascii="Aptos Narrow" w:hAnsi="Aptos Narrow"/>
                <w:b/>
                <w:bCs/>
              </w:rPr>
              <w:t>SEP 2018 – SEP 2022</w:t>
            </w:r>
          </w:p>
          <w:p w14:paraId="53DB7678" w14:textId="38635F6B" w:rsidR="00D943A4" w:rsidRPr="00AF242A" w:rsidRDefault="00595BCF" w:rsidP="00461D4A">
            <w:pPr>
              <w:rPr>
                <w:rFonts w:ascii="Aptos Narrow" w:hAnsi="Aptos Narrow"/>
                <w:b/>
                <w:bCs/>
                <w:color w:val="4A9A82" w:themeColor="accent3" w:themeShade="BF"/>
              </w:rPr>
            </w:pPr>
            <w:r w:rsidRPr="00AF242A">
              <w:rPr>
                <w:rFonts w:ascii="Aptos Narrow" w:hAnsi="Aptos Narrow"/>
                <w:b/>
                <w:bCs/>
                <w:color w:val="4A9A82" w:themeColor="accent3" w:themeShade="BF"/>
              </w:rPr>
              <w:t>BSc (Hons) in Computer Science (Infrastructure)</w:t>
            </w:r>
            <w:r w:rsidR="00FF677A" w:rsidRPr="00AF242A">
              <w:rPr>
                <w:rFonts w:ascii="Aptos Narrow" w:hAnsi="Aptos Narrow"/>
                <w:b/>
                <w:bCs/>
                <w:color w:val="4A9A82" w:themeColor="accent3" w:themeShade="BF"/>
              </w:rPr>
              <w:t xml:space="preserve"> | Technological University Dublin | Dublin, IE</w:t>
            </w:r>
          </w:p>
          <w:p w14:paraId="0A4582C0" w14:textId="60C7B4F5" w:rsidR="00595BCF" w:rsidRPr="00AF242A" w:rsidRDefault="00595BCF" w:rsidP="00595BCF">
            <w:pPr>
              <w:pStyle w:val="ListParagraph"/>
              <w:numPr>
                <w:ilvl w:val="0"/>
                <w:numId w:val="25"/>
              </w:numPr>
              <w:rPr>
                <w:rFonts w:ascii="Aptos Narrow" w:hAnsi="Aptos Narrow"/>
              </w:rPr>
            </w:pPr>
            <w:r w:rsidRPr="00AF242A">
              <w:rPr>
                <w:rFonts w:ascii="Aptos Narrow" w:hAnsi="Aptos Narrow"/>
              </w:rPr>
              <w:t>First Class Honours (1:1)</w:t>
            </w:r>
          </w:p>
          <w:p w14:paraId="71D50A0D" w14:textId="1EF5B52F" w:rsidR="00595BCF" w:rsidRPr="00AF242A" w:rsidRDefault="00595BCF" w:rsidP="00461D4A">
            <w:pPr>
              <w:rPr>
                <w:rFonts w:ascii="Aptos Narrow" w:hAnsi="Aptos Narrow"/>
              </w:rPr>
            </w:pPr>
          </w:p>
          <w:p w14:paraId="53348A30" w14:textId="1C6BDCD6" w:rsidR="00FF677A" w:rsidRPr="00AF242A" w:rsidRDefault="00FF677A" w:rsidP="00461D4A">
            <w:pPr>
              <w:rPr>
                <w:rFonts w:ascii="Aptos Narrow" w:hAnsi="Aptos Narrow"/>
                <w:b/>
                <w:bCs/>
              </w:rPr>
            </w:pPr>
            <w:r w:rsidRPr="00AF242A">
              <w:rPr>
                <w:rFonts w:ascii="Aptos Narrow" w:hAnsi="Aptos Narrow"/>
                <w:b/>
                <w:bCs/>
              </w:rPr>
              <w:t>SEP 2020 – SEP 2021</w:t>
            </w:r>
          </w:p>
          <w:p w14:paraId="5306A824" w14:textId="08981BEF" w:rsidR="00595BCF" w:rsidRPr="00AF242A" w:rsidRDefault="00FF677A" w:rsidP="00461D4A">
            <w:pPr>
              <w:rPr>
                <w:rFonts w:ascii="Aptos Narrow" w:hAnsi="Aptos Narrow"/>
                <w:b/>
                <w:bCs/>
                <w:color w:val="4A9A82" w:themeColor="accent3" w:themeShade="BF"/>
              </w:rPr>
            </w:pPr>
            <w:r w:rsidRPr="00AF242A">
              <w:rPr>
                <w:rFonts w:ascii="Aptos Narrow" w:hAnsi="Aptos Narrow"/>
                <w:b/>
                <w:bCs/>
                <w:color w:val="4A9A82" w:themeColor="accent3" w:themeShade="BF"/>
              </w:rPr>
              <w:t xml:space="preserve">Erasmus + | </w:t>
            </w:r>
            <w:r w:rsidR="00595BCF" w:rsidRPr="00AF242A">
              <w:rPr>
                <w:rFonts w:ascii="Aptos Narrow" w:hAnsi="Aptos Narrow"/>
                <w:b/>
                <w:bCs/>
                <w:color w:val="4A9A82" w:themeColor="accent3" w:themeShade="BF"/>
              </w:rPr>
              <w:t>Darmstadt University of Applied Science | Darmstadt, DE</w:t>
            </w:r>
          </w:p>
          <w:p w14:paraId="6C692EB1" w14:textId="77777777" w:rsidR="00595BCF" w:rsidRPr="00AF242A" w:rsidRDefault="00595BCF" w:rsidP="00595BCF">
            <w:pPr>
              <w:pStyle w:val="ListParagraph"/>
              <w:numPr>
                <w:ilvl w:val="0"/>
                <w:numId w:val="25"/>
              </w:numPr>
              <w:rPr>
                <w:rFonts w:ascii="Aptos Narrow" w:hAnsi="Aptos Narrow"/>
              </w:rPr>
            </w:pPr>
            <w:r w:rsidRPr="00AF242A">
              <w:rPr>
                <w:rFonts w:ascii="Aptos Narrow" w:hAnsi="Aptos Narrow"/>
              </w:rPr>
              <w:t>Upper Second-Class Honours (2:1)</w:t>
            </w:r>
          </w:p>
          <w:p w14:paraId="042F3983" w14:textId="31DC5302" w:rsidR="00FF677A" w:rsidRPr="00AF242A" w:rsidRDefault="00FF677A" w:rsidP="00FF677A">
            <w:pPr>
              <w:rPr>
                <w:rFonts w:ascii="Aptos Narrow" w:hAnsi="Aptos Narrow"/>
              </w:rPr>
            </w:pPr>
          </w:p>
        </w:tc>
      </w:tr>
    </w:tbl>
    <w:p w14:paraId="1F33935D" w14:textId="77777777" w:rsidR="00CE6104" w:rsidRPr="00AF242A" w:rsidRDefault="00CE6104" w:rsidP="007520D7">
      <w:pPr>
        <w:rPr>
          <w:rFonts w:ascii="Aptos Narrow" w:hAnsi="Aptos Narrow"/>
        </w:rPr>
      </w:pPr>
    </w:p>
    <w:sectPr w:rsidR="00CE6104" w:rsidRPr="00AF242A" w:rsidSect="00FF05A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FA9D9" w14:textId="77777777" w:rsidR="00F81DB0" w:rsidRDefault="00F81DB0" w:rsidP="0085363C">
      <w:pPr>
        <w:spacing w:line="240" w:lineRule="auto"/>
      </w:pPr>
      <w:r>
        <w:separator/>
      </w:r>
    </w:p>
  </w:endnote>
  <w:endnote w:type="continuationSeparator" w:id="0">
    <w:p w14:paraId="12E815F5" w14:textId="77777777" w:rsidR="00F81DB0" w:rsidRDefault="00F81DB0" w:rsidP="0085363C">
      <w:pPr>
        <w:spacing w:line="240" w:lineRule="auto"/>
      </w:pPr>
      <w:r>
        <w:continuationSeparator/>
      </w:r>
    </w:p>
  </w:endnote>
  <w:endnote w:type="continuationNotice" w:id="1">
    <w:p w14:paraId="2DC47122" w14:textId="77777777" w:rsidR="00F81DB0" w:rsidRDefault="00F81DB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EAA0389-D3C7-4411-8D3C-83EDC183E33A}"/>
    <w:embedBold r:id="rId2" w:fontKey="{D38122FE-A9A1-4DD8-A087-708FC54EDF30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90F3D6A-6E8C-4969-B355-3B66A0DC4E32}"/>
  </w:font>
  <w:font w:name="Avenir Next LT Pro Light">
    <w:altName w:val="Calibri"/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2CA5BCF-4F73-4CCF-AED9-DB0F944FED37}"/>
    <w:embedBold r:id="rId5" w:fontKey="{9D538ED1-B303-41AE-8D05-7D2C1C11045B}"/>
    <w:embedItalic r:id="rId6" w:fontKey="{095C044F-49F8-4CC4-8C32-14EF3542780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D3F6FEDD-617F-41AF-A3D5-5CA777ABCD33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8" w:fontKey="{3FF021B6-5B9C-4DE2-A85D-D70530345622}"/>
    <w:embedBold r:id="rId9" w:fontKey="{4EEB96B9-119D-4804-B7B0-3852144597E4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C725D0EA-C216-4C8E-ABEE-BCD352106E6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76D03" w14:textId="77777777" w:rsidR="00FF677A" w:rsidRDefault="00FF67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BE634" w14:textId="07D55EB1" w:rsidR="00FF677A" w:rsidRDefault="00FF677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F9E6DA4" wp14:editId="7CA709E4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2" name="MSIPCMf47c4b4897ff5b602de47f1e" descr="{&quot;HashCode&quot;:-169957423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7C5346C" w14:textId="336046B7" w:rsidR="00FF677A" w:rsidRPr="00FF677A" w:rsidRDefault="00FF677A" w:rsidP="00FF677A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FF677A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9E6DA4" id="_x0000_t202" coordsize="21600,21600" o:spt="202" path="m,l,21600r21600,l21600,xe">
              <v:stroke joinstyle="miter"/>
              <v:path gradientshapeok="t" o:connecttype="rect"/>
            </v:shapetype>
            <v:shape id="MSIPCMf47c4b4897ff5b602de47f1e" o:spid="_x0000_s1026" type="#_x0000_t202" alt="{&quot;HashCode&quot;:-1699574231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" o:allowincell="f" filled="f" stroked="f" strokeweight=".5pt">
              <v:textbox inset="20pt,0,,0">
                <w:txbxContent>
                  <w:p w14:paraId="77C5346C" w14:textId="336046B7" w:rsidR="00FF677A" w:rsidRPr="00FF677A" w:rsidRDefault="00FF677A" w:rsidP="00FF677A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FF677A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2191C" w14:textId="77777777" w:rsidR="00FF677A" w:rsidRDefault="00FF67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3A0FA" w14:textId="77777777" w:rsidR="00F81DB0" w:rsidRDefault="00F81DB0" w:rsidP="0085363C">
      <w:pPr>
        <w:spacing w:line="240" w:lineRule="auto"/>
      </w:pPr>
      <w:r>
        <w:separator/>
      </w:r>
    </w:p>
  </w:footnote>
  <w:footnote w:type="continuationSeparator" w:id="0">
    <w:p w14:paraId="3A0B3989" w14:textId="77777777" w:rsidR="00F81DB0" w:rsidRDefault="00F81DB0" w:rsidP="0085363C">
      <w:pPr>
        <w:spacing w:line="240" w:lineRule="auto"/>
      </w:pPr>
      <w:r>
        <w:continuationSeparator/>
      </w:r>
    </w:p>
  </w:footnote>
  <w:footnote w:type="continuationNotice" w:id="1">
    <w:p w14:paraId="4F2D1DB8" w14:textId="77777777" w:rsidR="00F81DB0" w:rsidRDefault="00F81DB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64362" w14:textId="77777777" w:rsidR="00FF677A" w:rsidRDefault="00FF67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E2F27" w14:textId="77777777" w:rsidR="00FF677A" w:rsidRDefault="00FF677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8F66E" w14:textId="77777777" w:rsidR="00FF677A" w:rsidRDefault="00FF67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A35CC"/>
    <w:multiLevelType w:val="hybridMultilevel"/>
    <w:tmpl w:val="3A729E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24B055B"/>
    <w:multiLevelType w:val="hybridMultilevel"/>
    <w:tmpl w:val="AB16EC76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DA63E7"/>
    <w:multiLevelType w:val="hybridMultilevel"/>
    <w:tmpl w:val="BFC809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6445BA"/>
    <w:multiLevelType w:val="hybridMultilevel"/>
    <w:tmpl w:val="4DC8421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4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56362592">
    <w:abstractNumId w:val="13"/>
  </w:num>
  <w:num w:numId="2" w16cid:durableId="98726221">
    <w:abstractNumId w:val="8"/>
  </w:num>
  <w:num w:numId="3" w16cid:durableId="1202015859">
    <w:abstractNumId w:val="19"/>
  </w:num>
  <w:num w:numId="4" w16cid:durableId="2086099917">
    <w:abstractNumId w:val="15"/>
  </w:num>
  <w:num w:numId="5" w16cid:durableId="1079137820">
    <w:abstractNumId w:val="16"/>
  </w:num>
  <w:num w:numId="6" w16cid:durableId="773094840">
    <w:abstractNumId w:val="23"/>
  </w:num>
  <w:num w:numId="7" w16cid:durableId="1955549509">
    <w:abstractNumId w:val="7"/>
  </w:num>
  <w:num w:numId="8" w16cid:durableId="222722247">
    <w:abstractNumId w:val="12"/>
  </w:num>
  <w:num w:numId="9" w16cid:durableId="182207981">
    <w:abstractNumId w:val="21"/>
  </w:num>
  <w:num w:numId="10" w16cid:durableId="476922323">
    <w:abstractNumId w:val="2"/>
  </w:num>
  <w:num w:numId="11" w16cid:durableId="1381130229">
    <w:abstractNumId w:val="6"/>
  </w:num>
  <w:num w:numId="12" w16cid:durableId="44456505">
    <w:abstractNumId w:val="1"/>
  </w:num>
  <w:num w:numId="13" w16cid:durableId="35082862">
    <w:abstractNumId w:val="3"/>
  </w:num>
  <w:num w:numId="14" w16cid:durableId="897861899">
    <w:abstractNumId w:val="10"/>
  </w:num>
  <w:num w:numId="15" w16cid:durableId="414208011">
    <w:abstractNumId w:val="9"/>
  </w:num>
  <w:num w:numId="16" w16cid:durableId="241064671">
    <w:abstractNumId w:val="20"/>
  </w:num>
  <w:num w:numId="17" w16cid:durableId="796408556">
    <w:abstractNumId w:val="4"/>
  </w:num>
  <w:num w:numId="18" w16cid:durableId="865748415">
    <w:abstractNumId w:val="25"/>
  </w:num>
  <w:num w:numId="19" w16cid:durableId="1442988456">
    <w:abstractNumId w:val="22"/>
  </w:num>
  <w:num w:numId="20" w16cid:durableId="1454787380">
    <w:abstractNumId w:val="17"/>
  </w:num>
  <w:num w:numId="21" w16cid:durableId="1889536318">
    <w:abstractNumId w:val="24"/>
  </w:num>
  <w:num w:numId="22" w16cid:durableId="1756437930">
    <w:abstractNumId w:val="5"/>
  </w:num>
  <w:num w:numId="23" w16cid:durableId="1296907631">
    <w:abstractNumId w:val="0"/>
  </w:num>
  <w:num w:numId="24" w16cid:durableId="568616084">
    <w:abstractNumId w:val="18"/>
  </w:num>
  <w:num w:numId="25" w16cid:durableId="780497522">
    <w:abstractNumId w:val="11"/>
  </w:num>
  <w:num w:numId="26" w16cid:durableId="69161060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BCF"/>
    <w:rsid w:val="0003280C"/>
    <w:rsid w:val="00044044"/>
    <w:rsid w:val="00046661"/>
    <w:rsid w:val="00052382"/>
    <w:rsid w:val="00052646"/>
    <w:rsid w:val="000573A9"/>
    <w:rsid w:val="00063E2C"/>
    <w:rsid w:val="0006568A"/>
    <w:rsid w:val="00071AED"/>
    <w:rsid w:val="00074D4A"/>
    <w:rsid w:val="00076DA3"/>
    <w:rsid w:val="00076F0F"/>
    <w:rsid w:val="00080D55"/>
    <w:rsid w:val="00084253"/>
    <w:rsid w:val="000B3C80"/>
    <w:rsid w:val="000D1F49"/>
    <w:rsid w:val="000F2E82"/>
    <w:rsid w:val="001177A3"/>
    <w:rsid w:val="0012344D"/>
    <w:rsid w:val="00125B8C"/>
    <w:rsid w:val="00162D53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0737"/>
    <w:rsid w:val="00237DEC"/>
    <w:rsid w:val="0024145A"/>
    <w:rsid w:val="00243218"/>
    <w:rsid w:val="00245EA0"/>
    <w:rsid w:val="00252342"/>
    <w:rsid w:val="00253D98"/>
    <w:rsid w:val="00264AF7"/>
    <w:rsid w:val="00281BB5"/>
    <w:rsid w:val="0028346B"/>
    <w:rsid w:val="002951D4"/>
    <w:rsid w:val="002A59A3"/>
    <w:rsid w:val="002A5DC6"/>
    <w:rsid w:val="002B58B7"/>
    <w:rsid w:val="002C56E6"/>
    <w:rsid w:val="002E78C0"/>
    <w:rsid w:val="00361691"/>
    <w:rsid w:val="00361E11"/>
    <w:rsid w:val="00376B65"/>
    <w:rsid w:val="00392616"/>
    <w:rsid w:val="0039390A"/>
    <w:rsid w:val="00397346"/>
    <w:rsid w:val="003C2D25"/>
    <w:rsid w:val="003F0847"/>
    <w:rsid w:val="003F4D06"/>
    <w:rsid w:val="0040090B"/>
    <w:rsid w:val="00406FD0"/>
    <w:rsid w:val="004275F1"/>
    <w:rsid w:val="0044667C"/>
    <w:rsid w:val="00461D4A"/>
    <w:rsid w:val="0046302A"/>
    <w:rsid w:val="00476279"/>
    <w:rsid w:val="00487D2D"/>
    <w:rsid w:val="00495BAE"/>
    <w:rsid w:val="004B013A"/>
    <w:rsid w:val="004B3BCD"/>
    <w:rsid w:val="004B3E75"/>
    <w:rsid w:val="004C6FA8"/>
    <w:rsid w:val="004D4190"/>
    <w:rsid w:val="004D5D62"/>
    <w:rsid w:val="005112D0"/>
    <w:rsid w:val="00533BF0"/>
    <w:rsid w:val="00545A36"/>
    <w:rsid w:val="00565D12"/>
    <w:rsid w:val="005669C0"/>
    <w:rsid w:val="00577E06"/>
    <w:rsid w:val="00592DF7"/>
    <w:rsid w:val="00595BCF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6E31D4"/>
    <w:rsid w:val="0074424F"/>
    <w:rsid w:val="007520D7"/>
    <w:rsid w:val="00756F92"/>
    <w:rsid w:val="00765AB9"/>
    <w:rsid w:val="00770F25"/>
    <w:rsid w:val="007853C8"/>
    <w:rsid w:val="007902BD"/>
    <w:rsid w:val="007A0A3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25F91"/>
    <w:rsid w:val="0085363C"/>
    <w:rsid w:val="00855B5F"/>
    <w:rsid w:val="0086287B"/>
    <w:rsid w:val="008802A6"/>
    <w:rsid w:val="00883CA6"/>
    <w:rsid w:val="00884C09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64928"/>
    <w:rsid w:val="0098597D"/>
    <w:rsid w:val="00985C61"/>
    <w:rsid w:val="009C18CD"/>
    <w:rsid w:val="009C5E11"/>
    <w:rsid w:val="009D5F80"/>
    <w:rsid w:val="009D741B"/>
    <w:rsid w:val="009F619A"/>
    <w:rsid w:val="009F6DDE"/>
    <w:rsid w:val="00A06747"/>
    <w:rsid w:val="00A2266E"/>
    <w:rsid w:val="00A370A8"/>
    <w:rsid w:val="00A77C7D"/>
    <w:rsid w:val="00AB5275"/>
    <w:rsid w:val="00AC19FC"/>
    <w:rsid w:val="00AC7F90"/>
    <w:rsid w:val="00AE2B09"/>
    <w:rsid w:val="00AF056A"/>
    <w:rsid w:val="00AF242A"/>
    <w:rsid w:val="00B05522"/>
    <w:rsid w:val="00B37A89"/>
    <w:rsid w:val="00B37F36"/>
    <w:rsid w:val="00B62AB7"/>
    <w:rsid w:val="00B67087"/>
    <w:rsid w:val="00B67BCC"/>
    <w:rsid w:val="00B96634"/>
    <w:rsid w:val="00BB7657"/>
    <w:rsid w:val="00BD4753"/>
    <w:rsid w:val="00BD5CB1"/>
    <w:rsid w:val="00BE08AA"/>
    <w:rsid w:val="00BE29B2"/>
    <w:rsid w:val="00BE62EE"/>
    <w:rsid w:val="00BF0774"/>
    <w:rsid w:val="00C003BA"/>
    <w:rsid w:val="00C105E6"/>
    <w:rsid w:val="00C12A5D"/>
    <w:rsid w:val="00C16832"/>
    <w:rsid w:val="00C4481A"/>
    <w:rsid w:val="00C46878"/>
    <w:rsid w:val="00C52FB7"/>
    <w:rsid w:val="00C53C90"/>
    <w:rsid w:val="00C75554"/>
    <w:rsid w:val="00C75B47"/>
    <w:rsid w:val="00C8015D"/>
    <w:rsid w:val="00CA5725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271EA"/>
    <w:rsid w:val="00D3323B"/>
    <w:rsid w:val="00D70523"/>
    <w:rsid w:val="00D821F0"/>
    <w:rsid w:val="00D90814"/>
    <w:rsid w:val="00D90863"/>
    <w:rsid w:val="00D943A4"/>
    <w:rsid w:val="00DA2E00"/>
    <w:rsid w:val="00DA39F9"/>
    <w:rsid w:val="00DB3FAD"/>
    <w:rsid w:val="00E00971"/>
    <w:rsid w:val="00E011EF"/>
    <w:rsid w:val="00E23964"/>
    <w:rsid w:val="00E246A5"/>
    <w:rsid w:val="00E60E6F"/>
    <w:rsid w:val="00E61C09"/>
    <w:rsid w:val="00E73717"/>
    <w:rsid w:val="00E821D6"/>
    <w:rsid w:val="00E92F21"/>
    <w:rsid w:val="00E964FE"/>
    <w:rsid w:val="00EA33C0"/>
    <w:rsid w:val="00EB3B58"/>
    <w:rsid w:val="00EC286C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15A22"/>
    <w:rsid w:val="00F47D02"/>
    <w:rsid w:val="00F53FD4"/>
    <w:rsid w:val="00F81DB0"/>
    <w:rsid w:val="00FC589C"/>
    <w:rsid w:val="00FC7475"/>
    <w:rsid w:val="00FD2351"/>
    <w:rsid w:val="00FE25F1"/>
    <w:rsid w:val="00FE78A0"/>
    <w:rsid w:val="00FF05AD"/>
    <w:rsid w:val="00FF677A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72A355"/>
  <w15:chartTrackingRefBased/>
  <w15:docId w15:val="{E93B32D8-528E-42C3-9FF1-761F76C6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character" w:customStyle="1" w:styleId="sc-jpkduh">
    <w:name w:val="sc-jpkduh"/>
    <w:basedOn w:val="DefaultParagraphFont"/>
    <w:rsid w:val="00595BCF"/>
  </w:style>
  <w:style w:type="paragraph" w:styleId="ListParagraph">
    <w:name w:val="List Paragraph"/>
    <w:basedOn w:val="Normal"/>
    <w:uiPriority w:val="34"/>
    <w:semiHidden/>
    <w:qFormat/>
    <w:rsid w:val="00595BC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25F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sv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mailto:Sash.k2000@gmail.com" TargetMode="External"/><Relationship Id="rId22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echenmeisS\AppData\Roaming\Microsoft\Templates\Stylish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1B03E6E1F6D4752BD47436B6B9AC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D26C01-640C-4C5E-ABAF-76004D5A7C60}"/>
      </w:docPartPr>
      <w:docPartBody>
        <w:p w:rsidR="00642CC4" w:rsidRDefault="00001218">
          <w:pPr>
            <w:pStyle w:val="31B03E6E1F6D4752BD47436B6B9AC5FA"/>
          </w:pPr>
          <w:r w:rsidRPr="00F079F2">
            <w:t>EXPERIENCE</w:t>
          </w:r>
        </w:p>
      </w:docPartBody>
    </w:docPart>
    <w:docPart>
      <w:docPartPr>
        <w:name w:val="5449096216D94D08801EC9BC5AD52F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36DBB4-DA70-4457-9126-91A657FDD412}"/>
      </w:docPartPr>
      <w:docPartBody>
        <w:p w:rsidR="00642CC4" w:rsidRDefault="00001218">
          <w:pPr>
            <w:pStyle w:val="5449096216D94D08801EC9BC5AD52F76"/>
          </w:pPr>
          <w:r w:rsidRPr="00F079F2">
            <w:t>EDUCATION</w:t>
          </w:r>
        </w:p>
      </w:docPartBody>
    </w:docPart>
    <w:docPart>
      <w:docPartPr>
        <w:name w:val="10324115C7A94C04A7413B82FEDDC6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79B324-94E2-452B-8048-D5D1C20F13C8}"/>
      </w:docPartPr>
      <w:docPartBody>
        <w:p w:rsidR="00AB1EC9" w:rsidRDefault="00642CC4" w:rsidP="00642CC4">
          <w:pPr>
            <w:pStyle w:val="10324115C7A94C04A7413B82FEDDC6B9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E68039F00EAE4BB08F1FB2AE183707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71319E-D521-40D9-83BB-EE26534F2E5C}"/>
      </w:docPartPr>
      <w:docPartBody>
        <w:p w:rsidR="00AB1EC9" w:rsidRDefault="00642CC4" w:rsidP="00642CC4">
          <w:pPr>
            <w:pStyle w:val="E68039F00EAE4BB08F1FB2AE183707BC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altName w:val="Calibri"/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218"/>
    <w:rsid w:val="00001218"/>
    <w:rsid w:val="00281CE5"/>
    <w:rsid w:val="00642CC4"/>
    <w:rsid w:val="006B59C7"/>
    <w:rsid w:val="00AB1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0324115C7A94C04A7413B82FEDDC6B9">
    <w:name w:val="10324115C7A94C04A7413B82FEDDC6B9"/>
    <w:rsid w:val="00642CC4"/>
  </w:style>
  <w:style w:type="paragraph" w:customStyle="1" w:styleId="E68039F00EAE4BB08F1FB2AE183707BC">
    <w:name w:val="E68039F00EAE4BB08F1FB2AE183707BC"/>
    <w:rsid w:val="00642CC4"/>
  </w:style>
  <w:style w:type="paragraph" w:customStyle="1" w:styleId="31B03E6E1F6D4752BD47436B6B9AC5FA">
    <w:name w:val="31B03E6E1F6D4752BD47436B6B9AC5FA"/>
  </w:style>
  <w:style w:type="paragraph" w:customStyle="1" w:styleId="5449096216D94D08801EC9BC5AD52F76">
    <w:name w:val="5449096216D94D08801EC9BC5AD52F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F57732-C465-470D-827B-E14425D7858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3316BE10-0BAC-476D-A3F9-C114B25918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2DBFC1-E962-42FE-8584-0B732E70F0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resume.dotx</Template>
  <TotalTime>0</TotalTime>
  <Pages>1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Kuechenmeister, Vodafone</dc:creator>
  <cp:keywords/>
  <dc:description/>
  <cp:lastModifiedBy>Sasha Kuechenmeister, Vodafone</cp:lastModifiedBy>
  <cp:revision>51</cp:revision>
  <dcterms:created xsi:type="dcterms:W3CDTF">2024-05-14T11:50:00Z</dcterms:created>
  <dcterms:modified xsi:type="dcterms:W3CDTF">2024-08-07T10:59:00Z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SIP_Label_0359f705-2ba0-454b-9cfc-6ce5bcaac040_Enabled">
    <vt:lpwstr>true</vt:lpwstr>
  </property>
  <property fmtid="{D5CDD505-2E9C-101B-9397-08002B2CF9AE}" pid="4" name="MSIP_Label_0359f705-2ba0-454b-9cfc-6ce5bcaac040_SetDate">
    <vt:lpwstr>2024-05-14T12:07:21Z</vt:lpwstr>
  </property>
  <property fmtid="{D5CDD505-2E9C-101B-9397-08002B2CF9AE}" pid="5" name="MSIP_Label_0359f705-2ba0-454b-9cfc-6ce5bcaac040_Method">
    <vt:lpwstr>Standard</vt:lpwstr>
  </property>
  <property fmtid="{D5CDD505-2E9C-101B-9397-08002B2CF9AE}" pid="6" name="MSIP_Label_0359f705-2ba0-454b-9cfc-6ce5bcaac040_Name">
    <vt:lpwstr>0359f705-2ba0-454b-9cfc-6ce5bcaac040</vt:lpwstr>
  </property>
  <property fmtid="{D5CDD505-2E9C-101B-9397-08002B2CF9AE}" pid="7" name="MSIP_Label_0359f705-2ba0-454b-9cfc-6ce5bcaac040_SiteId">
    <vt:lpwstr>68283f3b-8487-4c86-adb3-a5228f18b893</vt:lpwstr>
  </property>
  <property fmtid="{D5CDD505-2E9C-101B-9397-08002B2CF9AE}" pid="8" name="MSIP_Label_0359f705-2ba0-454b-9cfc-6ce5bcaac040_ActionId">
    <vt:lpwstr>92aa6a7f-b5be-4f00-b004-21ad254a0354</vt:lpwstr>
  </property>
  <property fmtid="{D5CDD505-2E9C-101B-9397-08002B2CF9AE}" pid="9" name="MSIP_Label_0359f705-2ba0-454b-9cfc-6ce5bcaac040_ContentBits">
    <vt:lpwstr>2</vt:lpwstr>
  </property>
</Properties>
</file>